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B1C22" w14:textId="7777777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41B31EA4" w14:textId="77777777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FAB4EB3" w14:textId="77777777" w:rsidR="000554BB" w:rsidRDefault="000554BB" w:rsidP="004F1B17">
      <w:pPr>
        <w:rPr>
          <w:sz w:val="28"/>
          <w:szCs w:val="28"/>
        </w:rPr>
      </w:pPr>
    </w:p>
    <w:p w14:paraId="39F6E9B1" w14:textId="77777777" w:rsidR="000554BB" w:rsidRDefault="000554BB" w:rsidP="004F1B17">
      <w:pPr>
        <w:rPr>
          <w:sz w:val="28"/>
          <w:szCs w:val="28"/>
        </w:rPr>
      </w:pPr>
    </w:p>
    <w:p w14:paraId="506FFBC6" w14:textId="7777777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731AB7EA" w14:textId="77777777" w:rsidR="000554BB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SDM </w:t>
      </w:r>
      <w:r w:rsidR="000554BB">
        <w:rPr>
          <w:sz w:val="28"/>
          <w:szCs w:val="28"/>
        </w:rPr>
        <w:t xml:space="preserve">Version… </w:t>
      </w:r>
      <w:r w:rsidR="000554BB">
        <w:rPr>
          <w:sz w:val="28"/>
          <w:szCs w:val="28"/>
        </w:rPr>
        <w:tab/>
      </w:r>
      <w:r w:rsidR="000554BB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</w:t>
      </w:r>
      <w:r w:rsidR="00860FC2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16EC9">
        <w:rPr>
          <w:sz w:val="28"/>
          <w:szCs w:val="28"/>
        </w:rPr>
        <w:t>3</w:t>
      </w:r>
    </w:p>
    <w:p w14:paraId="630E75CE" w14:textId="77777777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>
        <w:rPr>
          <w:sz w:val="28"/>
          <w:szCs w:val="28"/>
        </w:rPr>
        <w:t>Windows 10</w:t>
      </w:r>
    </w:p>
    <w:p w14:paraId="3CCA4BF5" w14:textId="77777777" w:rsid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>Skyn firmware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5D28">
        <w:rPr>
          <w:sz w:val="28"/>
          <w:szCs w:val="28"/>
        </w:rPr>
        <w:t>2.0.8</w:t>
      </w:r>
    </w:p>
    <w:p w14:paraId="37D0D3F7" w14:textId="77777777" w:rsidR="00245D28" w:rsidRP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Manual </w:t>
      </w: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16EC9">
        <w:rPr>
          <w:i/>
          <w:iCs/>
          <w:sz w:val="28"/>
          <w:szCs w:val="28"/>
        </w:rPr>
        <w:t>9</w:t>
      </w:r>
      <w:r>
        <w:rPr>
          <w:i/>
          <w:iCs/>
          <w:sz w:val="28"/>
          <w:szCs w:val="28"/>
        </w:rPr>
        <w:t>.</w:t>
      </w:r>
      <w:r w:rsidR="00B16EC9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.2</w:t>
      </w:r>
      <w:r w:rsidR="00B16EC9">
        <w:rPr>
          <w:i/>
          <w:iCs/>
          <w:sz w:val="28"/>
          <w:szCs w:val="28"/>
        </w:rPr>
        <w:t>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1607C07" w14:textId="7777777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="00B16EC9" w:rsidRPr="002C59C4">
          <w:rPr>
            <w:rStyle w:val="Hyperlink"/>
            <w:i/>
            <w:iCs/>
            <w:sz w:val="28"/>
            <w:szCs w:val="28"/>
          </w:rPr>
          <w:t>nathan_didier@brown.edu</w:t>
        </w:r>
      </w:hyperlink>
    </w:p>
    <w:p w14:paraId="4D82F574" w14:textId="77777777" w:rsidR="000554BB" w:rsidRDefault="000554BB" w:rsidP="004F1B17">
      <w:pPr>
        <w:rPr>
          <w:sz w:val="24"/>
          <w:szCs w:val="24"/>
        </w:rPr>
      </w:pPr>
    </w:p>
    <w:p w14:paraId="340F45F9" w14:textId="77777777" w:rsidR="000554BB" w:rsidRPr="00405519" w:rsidRDefault="000554BB" w:rsidP="004F1B17">
      <w:pPr>
        <w:rPr>
          <w:sz w:val="24"/>
          <w:szCs w:val="24"/>
        </w:rPr>
      </w:pPr>
    </w:p>
    <w:p w14:paraId="48FC2B56" w14:textId="77777777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0D175FD5" w14:textId="77777777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</w:t>
      </w:r>
      <w:r w:rsidR="00860FC2">
        <w:rPr>
          <w:sz w:val="32"/>
          <w:szCs w:val="32"/>
        </w:rPr>
        <w:t>Functions</w:t>
      </w:r>
    </w:p>
    <w:p w14:paraId="54C41CD5" w14:textId="77777777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Downloading SDM</w:t>
      </w:r>
    </w:p>
    <w:p w14:paraId="029308E6" w14:textId="77777777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</w:t>
      </w:r>
      <w:r w:rsidR="00D52660">
        <w:rPr>
          <w:sz w:val="32"/>
          <w:szCs w:val="32"/>
        </w:rPr>
        <w:t>4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DC91A26" w14:textId="77777777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06FCFF4C" w14:textId="77777777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2DAC8C6" w14:textId="77777777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0E551652" w14:textId="77777777" w:rsidR="009B2BE2" w:rsidRDefault="009B2BE2" w:rsidP="004F1B17">
      <w:pPr>
        <w:rPr>
          <w:sz w:val="28"/>
          <w:szCs w:val="28"/>
        </w:rPr>
      </w:pPr>
    </w:p>
    <w:p w14:paraId="7145F8B7" w14:textId="77777777" w:rsidR="003E0D95" w:rsidRDefault="003E0D95" w:rsidP="004F1B17">
      <w:pPr>
        <w:rPr>
          <w:sz w:val="28"/>
          <w:szCs w:val="28"/>
        </w:rPr>
      </w:pPr>
    </w:p>
    <w:p w14:paraId="246375C6" w14:textId="77777777" w:rsidR="005D5C89" w:rsidRDefault="005D5C89" w:rsidP="004F1B17">
      <w:pPr>
        <w:rPr>
          <w:sz w:val="28"/>
          <w:szCs w:val="28"/>
        </w:rPr>
      </w:pPr>
    </w:p>
    <w:p w14:paraId="16A9F8FC" w14:textId="77777777" w:rsidR="000554BB" w:rsidRDefault="000554BB" w:rsidP="003E0D95">
      <w:pPr>
        <w:rPr>
          <w:sz w:val="28"/>
          <w:szCs w:val="28"/>
        </w:rPr>
      </w:pPr>
    </w:p>
    <w:p w14:paraId="11C19D0A" w14:textId="77777777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4BB232AB" w14:textId="77777777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E4EA024" w14:textId="7777777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79624CA2" w14:textId="77777777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4B22CE99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15CA537" w14:textId="77777777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2A3AFC75" w14:textId="77777777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33F3E74D" w14:textId="77777777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EFD43CC" w14:textId="77777777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451EC63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48A83042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75037DA" w14:textId="77777777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5B7BAB44" w14:textId="77777777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2664052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17BE63DB" w14:textId="77777777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</w:t>
      </w:r>
      <w:proofErr w:type="gramStart"/>
      <w:r w:rsidRPr="00405519">
        <w:rPr>
          <w:sz w:val="24"/>
          <w:szCs w:val="24"/>
        </w:rPr>
        <w:t>whether or not</w:t>
      </w:r>
      <w:proofErr w:type="gramEnd"/>
      <w:r w:rsidRPr="00405519">
        <w:rPr>
          <w:sz w:val="24"/>
          <w:szCs w:val="24"/>
        </w:rPr>
        <w:t xml:space="preserve">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7E0988C5" w14:textId="77777777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ED0E0F5" w14:textId="77777777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3E52E65A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0D5BF240" w14:textId="77777777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1B6935C7" w14:textId="77777777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2E40D36F" w14:textId="77777777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07FC0F63" w14:textId="77777777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6BE6F612" w14:textId="77777777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167AF7B8" w14:textId="77777777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067E05F8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2BB7B072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0F8C57A" w14:textId="77777777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22BCBEC6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3DEF8985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297B9A1F" w14:textId="77777777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05D452D5" w14:textId="77777777" w:rsidR="005D2029" w:rsidRPr="00245D28" w:rsidRDefault="007162F4" w:rsidP="00507CB1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3D7A785E" w14:textId="77777777" w:rsidR="00B16EC9" w:rsidRDefault="00B16EC9" w:rsidP="00507CB1">
      <w:pPr>
        <w:rPr>
          <w:b/>
          <w:bCs/>
          <w:sz w:val="36"/>
          <w:szCs w:val="36"/>
          <w:u w:val="single"/>
        </w:rPr>
      </w:pPr>
    </w:p>
    <w:p w14:paraId="1E687076" w14:textId="77777777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27AF2F31" w14:textId="77777777" w:rsidR="00033BB1" w:rsidRDefault="00B16EC9" w:rsidP="00B16EC9">
      <w:r>
        <w:t>Follow instructions here</w:t>
      </w:r>
      <w:r w:rsidR="00507CB1">
        <w:t xml:space="preserve">: </w:t>
      </w:r>
      <w:hyperlink r:id="rId8" w:history="1">
        <w:r w:rsidRPr="002C59C4">
          <w:rPr>
            <w:rStyle w:val="Hyperlink"/>
          </w:rPr>
          <w:t>https://github.com/ndidier3/skyn_data_manager/releases</w:t>
        </w:r>
      </w:hyperlink>
    </w:p>
    <w:p w14:paraId="06B239DB" w14:textId="77777777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7E622BDF" w14:textId="77777777" w:rsidR="00E446AA" w:rsidRDefault="00507CB1" w:rsidP="00507CB1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</w:t>
      </w:r>
      <w:r w:rsidR="00B16EC9">
        <w:rPr>
          <w:sz w:val="28"/>
          <w:szCs w:val="28"/>
        </w:rPr>
        <w:t>.exe</w:t>
      </w:r>
      <w:r>
        <w:rPr>
          <w:sz w:val="28"/>
          <w:szCs w:val="28"/>
        </w:rPr>
        <w:t xml:space="preserve">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</w:t>
      </w:r>
      <w:r w:rsidR="00B16EC9">
        <w:rPr>
          <w:sz w:val="28"/>
          <w:szCs w:val="28"/>
        </w:rPr>
        <w:t xml:space="preserve">a minute or more </w:t>
      </w:r>
      <w:r>
        <w:rPr>
          <w:sz w:val="28"/>
          <w:szCs w:val="28"/>
        </w:rPr>
        <w:t xml:space="preserve">to appear. </w:t>
      </w:r>
    </w:p>
    <w:p w14:paraId="1739F563" w14:textId="77777777" w:rsidR="00245D28" w:rsidRPr="00FC0367" w:rsidRDefault="00245D28" w:rsidP="00FC0367">
      <w:pPr>
        <w:spacing w:after="0"/>
        <w:rPr>
          <w:i/>
          <w:iCs/>
          <w:sz w:val="24"/>
          <w:szCs w:val="24"/>
        </w:rPr>
      </w:pPr>
      <w:r w:rsidRPr="00FC0367">
        <w:rPr>
          <w:b/>
          <w:bCs/>
          <w:i/>
          <w:iCs/>
          <w:sz w:val="24"/>
          <w:szCs w:val="24"/>
        </w:rPr>
        <w:t>First time running?</w:t>
      </w:r>
      <w:r w:rsidRPr="00FC0367">
        <w:rPr>
          <w:i/>
          <w:iCs/>
          <w:sz w:val="24"/>
          <w:szCs w:val="24"/>
        </w:rPr>
        <w:t xml:space="preserve"> Check out the File and Resource dropdowns</w:t>
      </w:r>
      <w:r w:rsidR="00FC0367">
        <w:rPr>
          <w:i/>
          <w:iCs/>
          <w:sz w:val="24"/>
          <w:szCs w:val="24"/>
        </w:rPr>
        <w:t>…</w:t>
      </w:r>
    </w:p>
    <w:p w14:paraId="258795AF" w14:textId="77777777" w:rsidR="00245D28" w:rsidRPr="00196B78" w:rsidRDefault="00245D28" w:rsidP="00245D28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FC0367">
        <w:rPr>
          <w:b/>
          <w:bCs/>
          <w:sz w:val="24"/>
          <w:szCs w:val="24"/>
        </w:rPr>
        <w:t>File</w:t>
      </w:r>
      <w:r w:rsidRPr="00FC0367">
        <w:rPr>
          <w:sz w:val="24"/>
          <w:szCs w:val="24"/>
        </w:rPr>
        <w:t xml:space="preserve"> includes a </w:t>
      </w:r>
      <w:r w:rsidRPr="00196B78">
        <w:rPr>
          <w:b/>
          <w:bCs/>
          <w:sz w:val="24"/>
          <w:szCs w:val="24"/>
        </w:rPr>
        <w:t>File Splitting Tool</w:t>
      </w:r>
      <w:r w:rsidRPr="00FC0367">
        <w:rPr>
          <w:sz w:val="24"/>
          <w:szCs w:val="24"/>
        </w:rPr>
        <w:t xml:space="preserve"> (</w:t>
      </w:r>
      <w:r w:rsidR="00FC0367" w:rsidRPr="00FC0367">
        <w:rPr>
          <w:sz w:val="24"/>
          <w:szCs w:val="24"/>
        </w:rPr>
        <w:t xml:space="preserve">slicing a long file into several files) and a </w:t>
      </w:r>
      <w:r w:rsidR="00FC0367" w:rsidRPr="00196B78">
        <w:rPr>
          <w:b/>
          <w:bCs/>
          <w:sz w:val="24"/>
          <w:szCs w:val="24"/>
        </w:rPr>
        <w:t>Create Metadata Tool.</w:t>
      </w:r>
    </w:p>
    <w:p w14:paraId="5D860F52" w14:textId="77777777" w:rsidR="00FC0367" w:rsidRPr="00FC0367" w:rsidRDefault="00FC0367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Resources</w:t>
      </w:r>
      <w:r w:rsidRPr="00FC0367">
        <w:rPr>
          <w:sz w:val="24"/>
          <w:szCs w:val="24"/>
        </w:rPr>
        <w:t xml:space="preserve"> </w:t>
      </w:r>
      <w:proofErr w:type="gramStart"/>
      <w:r w:rsidRPr="00FC0367">
        <w:rPr>
          <w:sz w:val="24"/>
          <w:szCs w:val="24"/>
        </w:rPr>
        <w:t>includes</w:t>
      </w:r>
      <w:proofErr w:type="gramEnd"/>
      <w:r w:rsidRPr="00FC0367">
        <w:rPr>
          <w:sz w:val="24"/>
          <w:szCs w:val="24"/>
        </w:rPr>
        <w:t xml:space="preserve"> information about citing, documentation, and variable descriptions. </w:t>
      </w:r>
    </w:p>
    <w:p w14:paraId="7B06B831" w14:textId="77777777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4BD53639" w14:textId="77777777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setup and can be used on your computer, select the last option. </w:t>
      </w:r>
    </w:p>
    <w:p w14:paraId="4D8DFD73" w14:textId="77777777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5B410F53" w14:textId="77777777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69F5C83A" w14:textId="77777777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150F5A8D" w14:textId="77777777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proofErr w:type="spellStart"/>
      <w:r w:rsidR="00BD2EF0">
        <w:rPr>
          <w:sz w:val="24"/>
          <w:szCs w:val="24"/>
        </w:rPr>
        <w:t>sdm</w:t>
      </w:r>
      <w:proofErr w:type="spellEnd"/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091181E8" w14:textId="77777777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2E38526C" wp14:editId="41BEB8D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15AF9" w14:textId="77777777" w:rsidR="00507CB1" w:rsidRDefault="00507CB1" w:rsidP="00251829">
      <w:pPr>
        <w:rPr>
          <w:b/>
          <w:bCs/>
          <w:sz w:val="32"/>
          <w:szCs w:val="32"/>
        </w:rPr>
      </w:pPr>
    </w:p>
    <w:p w14:paraId="51FBFD6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4B35A832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482541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76E0CC98" w14:textId="77777777" w:rsidR="00BD2EF0" w:rsidRDefault="00BD2EF0" w:rsidP="00251829">
      <w:pPr>
        <w:rPr>
          <w:b/>
          <w:bCs/>
          <w:sz w:val="32"/>
          <w:szCs w:val="32"/>
        </w:rPr>
      </w:pPr>
    </w:p>
    <w:p w14:paraId="2915E60C" w14:textId="77777777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4CC63ED6" wp14:editId="6C65880F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48271388" w14:textId="77777777" w:rsidR="006C0E50" w:rsidRDefault="006C0E50" w:rsidP="00301D6B">
      <w:pPr>
        <w:rPr>
          <w:sz w:val="28"/>
          <w:szCs w:val="28"/>
        </w:rPr>
      </w:pPr>
    </w:p>
    <w:p w14:paraId="1E251296" w14:textId="77777777" w:rsidR="00D24795" w:rsidRDefault="00D24795" w:rsidP="00301D6B">
      <w:pPr>
        <w:rPr>
          <w:sz w:val="28"/>
          <w:szCs w:val="28"/>
        </w:rPr>
      </w:pPr>
    </w:p>
    <w:p w14:paraId="0F46D797" w14:textId="77777777" w:rsidR="00D24795" w:rsidRDefault="00D24795" w:rsidP="00301D6B">
      <w:pPr>
        <w:rPr>
          <w:sz w:val="28"/>
          <w:szCs w:val="28"/>
        </w:rPr>
      </w:pPr>
    </w:p>
    <w:p w14:paraId="2BC98031" w14:textId="77777777" w:rsidR="00D24795" w:rsidRPr="00251829" w:rsidRDefault="00D24795" w:rsidP="00301D6B">
      <w:pPr>
        <w:rPr>
          <w:sz w:val="28"/>
          <w:szCs w:val="28"/>
        </w:rPr>
      </w:pPr>
    </w:p>
    <w:p w14:paraId="6C47A473" w14:textId="77777777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137CC904" w14:textId="77777777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E218C02" wp14:editId="3804D336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0BAFC3" w14:textId="77777777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218C02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340BAFC3" w14:textId="77777777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384E09" w14:textId="77777777" w:rsidR="00251829" w:rsidRDefault="00251829" w:rsidP="00301D6B">
      <w:pPr>
        <w:rPr>
          <w:noProof/>
        </w:rPr>
      </w:pPr>
    </w:p>
    <w:p w14:paraId="4C166FDB" w14:textId="77777777" w:rsidR="00251829" w:rsidRDefault="00251829" w:rsidP="00301D6B">
      <w:pPr>
        <w:rPr>
          <w:noProof/>
        </w:rPr>
      </w:pPr>
    </w:p>
    <w:p w14:paraId="13CE146E" w14:textId="77777777" w:rsidR="00251829" w:rsidRDefault="00251829" w:rsidP="00301D6B">
      <w:pPr>
        <w:rPr>
          <w:noProof/>
        </w:rPr>
      </w:pPr>
    </w:p>
    <w:p w14:paraId="63F27AB4" w14:textId="77777777" w:rsidR="00251829" w:rsidRDefault="00251829" w:rsidP="00301D6B">
      <w:pPr>
        <w:rPr>
          <w:noProof/>
        </w:rPr>
      </w:pPr>
    </w:p>
    <w:p w14:paraId="685A34D0" w14:textId="77777777" w:rsidR="00251829" w:rsidRDefault="00251829" w:rsidP="00301D6B">
      <w:pPr>
        <w:rPr>
          <w:noProof/>
        </w:rPr>
      </w:pPr>
    </w:p>
    <w:p w14:paraId="67A8FF34" w14:textId="77777777" w:rsidR="00251829" w:rsidRDefault="00251829" w:rsidP="00301D6B">
      <w:pPr>
        <w:rPr>
          <w:noProof/>
        </w:rPr>
      </w:pPr>
    </w:p>
    <w:p w14:paraId="59536074" w14:textId="77777777" w:rsidR="00251829" w:rsidRDefault="00251829" w:rsidP="00301D6B">
      <w:pPr>
        <w:rPr>
          <w:noProof/>
        </w:rPr>
      </w:pPr>
    </w:p>
    <w:p w14:paraId="6EA837ED" w14:textId="77777777" w:rsidR="00251829" w:rsidRDefault="00251829" w:rsidP="00301D6B">
      <w:pPr>
        <w:rPr>
          <w:noProof/>
        </w:rPr>
      </w:pPr>
    </w:p>
    <w:p w14:paraId="46766D9E" w14:textId="77777777" w:rsidR="00251829" w:rsidRDefault="00251829" w:rsidP="00301D6B">
      <w:pPr>
        <w:rPr>
          <w:noProof/>
        </w:rPr>
      </w:pPr>
    </w:p>
    <w:p w14:paraId="48581D3D" w14:textId="77777777" w:rsidR="00251829" w:rsidRDefault="00251829" w:rsidP="00301D6B">
      <w:pPr>
        <w:rPr>
          <w:noProof/>
        </w:rPr>
      </w:pPr>
    </w:p>
    <w:p w14:paraId="36555A25" w14:textId="77777777" w:rsidR="00D24795" w:rsidRPr="00251829" w:rsidRDefault="00D24795" w:rsidP="00301D6B">
      <w:pPr>
        <w:rPr>
          <w:sz w:val="28"/>
          <w:szCs w:val="28"/>
        </w:rPr>
      </w:pPr>
    </w:p>
    <w:p w14:paraId="036FFCC3" w14:textId="57B4AE24" w:rsidR="0046715E" w:rsidRPr="00B16EC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B16EC9">
        <w:rPr>
          <w:sz w:val="32"/>
          <w:szCs w:val="32"/>
        </w:rPr>
        <w:t xml:space="preserve">you can create one by </w:t>
      </w:r>
      <w:r w:rsidR="00194E0A" w:rsidRPr="00194E0A">
        <w:rPr>
          <w:sz w:val="32"/>
          <w:szCs w:val="32"/>
        </w:rPr>
        <w:t>click</w:t>
      </w:r>
      <w:r w:rsidR="00B16EC9">
        <w:rPr>
          <w:sz w:val="32"/>
          <w:szCs w:val="32"/>
        </w:rPr>
        <w:t>ing</w:t>
      </w:r>
      <w:r w:rsidR="00194E0A" w:rsidRPr="00194E0A">
        <w:rPr>
          <w:sz w:val="32"/>
          <w:szCs w:val="32"/>
        </w:rPr>
        <w:t xml:space="preserve"> “Create Metadata File” under File</w:t>
      </w:r>
      <w:r w:rsidR="00B16EC9">
        <w:rPr>
          <w:sz w:val="32"/>
          <w:szCs w:val="32"/>
        </w:rPr>
        <w:t xml:space="preserve"> header. </w:t>
      </w:r>
      <w:proofErr w:type="gramStart"/>
      <w:r w:rsidR="00B16EC9">
        <w:rPr>
          <w:sz w:val="32"/>
          <w:szCs w:val="32"/>
        </w:rPr>
        <w:t>Or,</w:t>
      </w:r>
      <w:proofErr w:type="gramEnd"/>
      <w:r w:rsidR="00B16EC9">
        <w:rPr>
          <w:sz w:val="32"/>
          <w:szCs w:val="32"/>
        </w:rPr>
        <w:t xml:space="preserve"> you can let SDM run </w:t>
      </w:r>
      <w:r w:rsidR="00B16EC9" w:rsidRPr="00B16EC9">
        <w:rPr>
          <w:sz w:val="32"/>
          <w:szCs w:val="32"/>
        </w:rPr>
        <w:t>without metadata</w:t>
      </w:r>
      <w:r w:rsidR="00196B78">
        <w:rPr>
          <w:sz w:val="32"/>
          <w:szCs w:val="32"/>
        </w:rPr>
        <w:t>, but this means predictions will not be verified with self-report</w:t>
      </w:r>
      <w:r w:rsidR="00B16EC9">
        <w:rPr>
          <w:sz w:val="32"/>
          <w:szCs w:val="32"/>
        </w:rPr>
        <w:t xml:space="preserve">. </w:t>
      </w:r>
    </w:p>
    <w:p w14:paraId="7A40649B" w14:textId="77777777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13608F1D" w14:textId="7777777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  <w:r w:rsidR="00B16EC9">
        <w:rPr>
          <w:sz w:val="32"/>
          <w:szCs w:val="32"/>
        </w:rPr>
        <w:t>.</w:t>
      </w:r>
    </w:p>
    <w:p w14:paraId="7A5F084C" w14:textId="77777777" w:rsidR="0089703C" w:rsidRPr="00245D28" w:rsidRDefault="00507CB1" w:rsidP="00A016E5">
      <w:pPr>
        <w:rPr>
          <w:i/>
          <w:iCs/>
          <w:sz w:val="28"/>
          <w:szCs w:val="28"/>
        </w:rPr>
      </w:pPr>
      <w:r w:rsidRPr="00245D28">
        <w:rPr>
          <w:i/>
          <w:iCs/>
          <w:sz w:val="28"/>
          <w:szCs w:val="28"/>
        </w:rPr>
        <w:t>Note: The SDM window will freeze when the program is running</w:t>
      </w:r>
      <w:r w:rsidR="00033BB1" w:rsidRPr="00245D28">
        <w:rPr>
          <w:i/>
          <w:iCs/>
          <w:sz w:val="28"/>
          <w:szCs w:val="28"/>
        </w:rPr>
        <w:t xml:space="preserve">. </w:t>
      </w:r>
    </w:p>
    <w:p w14:paraId="2ACE57BA" w14:textId="77777777" w:rsidR="009F64C1" w:rsidRPr="00245D28" w:rsidRDefault="00245D28" w:rsidP="00245D28">
      <w:pPr>
        <w:ind w:right="576"/>
        <w:rPr>
          <w:i/>
          <w:iCs/>
          <w:sz w:val="24"/>
          <w:szCs w:val="24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Inputs</w:t>
      </w:r>
      <w:r w:rsidR="00860FC2">
        <w:rPr>
          <w:b/>
          <w:bCs/>
          <w:sz w:val="40"/>
          <w:szCs w:val="40"/>
          <w:u w:val="single"/>
        </w:rPr>
        <w:t xml:space="preserve"> </w:t>
      </w:r>
      <w:r w:rsidR="009F64C1" w:rsidRPr="00033BB1">
        <w:rPr>
          <w:b/>
          <w:bCs/>
          <w:sz w:val="40"/>
          <w:szCs w:val="40"/>
          <w:u w:val="single"/>
        </w:rPr>
        <w:t>Folder</w:t>
      </w:r>
    </w:p>
    <w:p w14:paraId="490847D2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The </w:t>
      </w:r>
      <w:r w:rsidR="00245D28">
        <w:rPr>
          <w:i/>
          <w:iCs/>
          <w:sz w:val="24"/>
          <w:szCs w:val="24"/>
        </w:rPr>
        <w:t>Inputs</w:t>
      </w:r>
      <w:r>
        <w:rPr>
          <w:i/>
          <w:iCs/>
          <w:sz w:val="24"/>
          <w:szCs w:val="24"/>
        </w:rPr>
        <w:t xml:space="preserve"> folder includes Excel files of Metadata</w:t>
      </w:r>
      <w:r w:rsidR="00245D28">
        <w:rPr>
          <w:i/>
          <w:iCs/>
          <w:sz w:val="24"/>
          <w:szCs w:val="24"/>
        </w:rPr>
        <w:t>, Skyn Data,</w:t>
      </w:r>
      <w:r w:rsidR="00860FC2">
        <w:rPr>
          <w:i/>
          <w:iCs/>
          <w:sz w:val="24"/>
          <w:szCs w:val="24"/>
        </w:rPr>
        <w:t xml:space="preserve"> and other Excel documents that may be helpful to have on hand</w:t>
      </w:r>
      <w:r>
        <w:rPr>
          <w:i/>
          <w:iCs/>
          <w:sz w:val="24"/>
          <w:szCs w:val="24"/>
        </w:rPr>
        <w:t>.</w:t>
      </w:r>
    </w:p>
    <w:p w14:paraId="5DB8278B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2430"/>
        </w:tabs>
        <w:ind w:left="360" w:right="-18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subfolder is designated to house folders of raw Skyn data. Each folder stored within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should contain only .csv or .xlsx files.</w:t>
      </w:r>
    </w:p>
    <w:p w14:paraId="7CD1DAAE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8730"/>
        </w:tabs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The Metadata subfolder is used to store metadata files that provide configuration information about a respective cohort of Skyn data. </w:t>
      </w:r>
    </w:p>
    <w:p w14:paraId="19BF4797" w14:textId="3D6733DE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 w:right="576"/>
        <w:rPr>
          <w:i/>
          <w:iCs/>
          <w:sz w:val="24"/>
          <w:szCs w:val="24"/>
          <w:u w:val="single"/>
        </w:rPr>
      </w:pPr>
      <w:r w:rsidRPr="00FC0367">
        <w:rPr>
          <w:noProof/>
          <w:sz w:val="24"/>
          <w:szCs w:val="24"/>
        </w:rPr>
        <w:t xml:space="preserve">A metadata file is </w:t>
      </w:r>
      <w:r w:rsidR="003D25C3">
        <w:rPr>
          <w:noProof/>
          <w:sz w:val="24"/>
          <w:szCs w:val="24"/>
        </w:rPr>
        <w:t>OPTIONAL</w:t>
      </w:r>
      <w:r w:rsidRPr="00FC0367">
        <w:rPr>
          <w:noProof/>
          <w:sz w:val="24"/>
          <w:szCs w:val="24"/>
        </w:rPr>
        <w:t xml:space="preserve"> to run SDM.</w:t>
      </w:r>
      <w:r w:rsidRPr="00FC0367">
        <w:rPr>
          <w:sz w:val="24"/>
          <w:szCs w:val="24"/>
        </w:rPr>
        <w:t xml:space="preserve"> </w:t>
      </w:r>
    </w:p>
    <w:p w14:paraId="5A2A216E" w14:textId="77777777" w:rsidR="009F64C1" w:rsidRPr="000D6FF4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Column headers must include SubID, Condition, </w:t>
      </w:r>
      <w:proofErr w:type="spellStart"/>
      <w:r>
        <w:rPr>
          <w:sz w:val="24"/>
          <w:szCs w:val="24"/>
        </w:rPr>
        <w:t>Dataset</w:t>
      </w:r>
      <w:r w:rsidR="00FC0367">
        <w:rPr>
          <w:sz w:val="24"/>
          <w:szCs w:val="24"/>
        </w:rPr>
        <w:t>_</w:t>
      </w:r>
      <w:r>
        <w:rPr>
          <w:sz w:val="24"/>
          <w:szCs w:val="24"/>
        </w:rPr>
        <w:t>I</w:t>
      </w:r>
      <w:r w:rsidR="00FC0367">
        <w:rPr>
          <w:sz w:val="24"/>
          <w:szCs w:val="24"/>
        </w:rPr>
        <w:t>dentifier</w:t>
      </w:r>
      <w:proofErr w:type="spellEnd"/>
      <w:r>
        <w:rPr>
          <w:sz w:val="24"/>
          <w:szCs w:val="24"/>
        </w:rPr>
        <w:t>,</w:t>
      </w:r>
      <w:r w:rsidR="00FC0367">
        <w:rPr>
          <w:sz w:val="24"/>
          <w:szCs w:val="24"/>
        </w:rPr>
        <w:t xml:space="preserve"> </w:t>
      </w:r>
      <w:proofErr w:type="spellStart"/>
      <w:r w:rsidR="00FC0367">
        <w:rPr>
          <w:sz w:val="24"/>
          <w:szCs w:val="24"/>
        </w:rPr>
        <w:t>Episode_Identifier</w:t>
      </w:r>
      <w:proofErr w:type="spellEnd"/>
      <w:r w:rsidR="00FC036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1D514DEF" w14:textId="73BE075B" w:rsidR="009F64C1" w:rsidRPr="00607459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</w:t>
      </w:r>
      <w:r w:rsidR="00245D28">
        <w:rPr>
          <w:sz w:val="24"/>
          <w:szCs w:val="24"/>
          <w:u w:val="single"/>
        </w:rPr>
        <w:t xml:space="preserve">which is found in the </w:t>
      </w:r>
      <w:r w:rsidR="003D25C3">
        <w:rPr>
          <w:sz w:val="24"/>
          <w:szCs w:val="24"/>
          <w:u w:val="single"/>
        </w:rPr>
        <w:t>Files</w:t>
      </w:r>
      <w:r w:rsidR="00245D28">
        <w:rPr>
          <w:sz w:val="24"/>
          <w:szCs w:val="24"/>
          <w:u w:val="single"/>
        </w:rPr>
        <w:t xml:space="preserve"> header</w:t>
      </w:r>
    </w:p>
    <w:p w14:paraId="53277C8D" w14:textId="77777777" w:rsidR="00FC0367" w:rsidRPr="00FC0367" w:rsidRDefault="009F64C1" w:rsidP="00FC0367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2CE205F0" w14:textId="77777777" w:rsidR="009F64C1" w:rsidRPr="00860FC2" w:rsidRDefault="009F64C1" w:rsidP="00FC0367">
      <w:pPr>
        <w:pStyle w:val="ListParagraph"/>
        <w:numPr>
          <w:ilvl w:val="1"/>
          <w:numId w:val="3"/>
        </w:numPr>
        <w:ind w:left="720" w:right="36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 w:rsidRPr="00860FC2">
        <w:rPr>
          <w:sz w:val="24"/>
          <w:szCs w:val="24"/>
        </w:rPr>
        <w:t xml:space="preserve">: Fill in </w:t>
      </w:r>
      <w:proofErr w:type="spellStart"/>
      <w:r w:rsidRPr="00860FC2">
        <w:rPr>
          <w:sz w:val="24"/>
          <w:szCs w:val="24"/>
        </w:rPr>
        <w:t>TotalDrks</w:t>
      </w:r>
      <w:proofErr w:type="spellEnd"/>
      <w:r w:rsidRPr="00860FC2">
        <w:rPr>
          <w:sz w:val="24"/>
          <w:szCs w:val="24"/>
        </w:rPr>
        <w:t xml:space="preserve"> column to indicate the # of drinks consumed for that episode.</w:t>
      </w:r>
      <w:r w:rsidR="00FC0367">
        <w:rPr>
          <w:sz w:val="24"/>
          <w:szCs w:val="24"/>
        </w:rPr>
        <w:t xml:space="preserve"> AUD, sex, are also optional. Any additional columns can be added to the right, as needed.</w:t>
      </w:r>
    </w:p>
    <w:p w14:paraId="760AA46C" w14:textId="77777777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>
        <w:rPr>
          <w:sz w:val="24"/>
          <w:szCs w:val="24"/>
        </w:rPr>
        <w:t>: If you have timestamps to indicate the beginning</w:t>
      </w:r>
      <w:r w:rsidR="00FC0367">
        <w:rPr>
          <w:sz w:val="24"/>
          <w:szCs w:val="24"/>
        </w:rPr>
        <w:t>/end</w:t>
      </w:r>
      <w:r>
        <w:rPr>
          <w:sz w:val="24"/>
          <w:szCs w:val="24"/>
        </w:rPr>
        <w:t xml:space="preserve"> of drinking episodes, fill in the </w:t>
      </w:r>
      <w:r w:rsidR="00C858D1">
        <w:rPr>
          <w:sz w:val="24"/>
          <w:szCs w:val="24"/>
        </w:rPr>
        <w:t>columns</w:t>
      </w:r>
      <w:r>
        <w:rPr>
          <w:sz w:val="24"/>
          <w:szCs w:val="24"/>
        </w:rPr>
        <w:t xml:space="preserve"> </w:t>
      </w:r>
      <w:r w:rsidR="00FC0367">
        <w:rPr>
          <w:sz w:val="24"/>
          <w:szCs w:val="24"/>
        </w:rPr>
        <w:t xml:space="preserve">Time Zone, </w:t>
      </w:r>
      <w:r w:rsidR="00C858D1">
        <w:rPr>
          <w:sz w:val="24"/>
          <w:szCs w:val="24"/>
        </w:rPr>
        <w:t>Crop Begin Date, Crop Begin Time, Crop End Date, and Crop End Tim</w:t>
      </w:r>
      <w:r w:rsidR="00FC0367">
        <w:rPr>
          <w:sz w:val="24"/>
          <w:szCs w:val="24"/>
        </w:rPr>
        <w:t>e. Use the following f</w:t>
      </w:r>
      <w:r w:rsidRPr="00FC0367">
        <w:rPr>
          <w:sz w:val="24"/>
          <w:szCs w:val="24"/>
        </w:rPr>
        <w:t>ormat</w:t>
      </w:r>
      <w:r w:rsidR="00FC0367">
        <w:rPr>
          <w:sz w:val="24"/>
          <w:szCs w:val="24"/>
        </w:rPr>
        <w:t>ting</w:t>
      </w:r>
      <w:r w:rsidRPr="00FC0367">
        <w:rPr>
          <w:sz w:val="24"/>
          <w:szCs w:val="24"/>
        </w:rPr>
        <w:t>:</w:t>
      </w:r>
    </w:p>
    <w:p w14:paraId="1152B414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month/day/year (5/25/2023)</w:t>
      </w:r>
    </w:p>
    <w:p w14:paraId="2CD32C06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3C4CA3F8" w14:textId="77777777" w:rsidR="009F64C1" w:rsidRDefault="00C858D1" w:rsidP="009F64C1">
      <w:pPr>
        <w:tabs>
          <w:tab w:val="left" w:pos="2430"/>
        </w:tabs>
        <w:ind w:right="-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2C279815" wp14:editId="060232D4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446520" cy="584200"/>
            <wp:effectExtent l="19050" t="19050" r="11430" b="25400"/>
            <wp:wrapSquare wrapText="bothSides"/>
            <wp:docPr id="1435816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695" name="Picture 14358166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8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2700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6F5416E5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7FF3E9D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6611C468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52A8AC89" w14:textId="77777777" w:rsidR="00F71A60" w:rsidRDefault="00F71A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2BEFED0C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2E65A0B4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0BD2EDD7" w14:textId="77777777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35FAF96B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783F4D11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16" w:history="1">
        <w:r>
          <w:rPr>
            <w:rStyle w:val="Hyperlink"/>
          </w:rPr>
          <w:t>Git - Downloads (git-scm.com)</w:t>
        </w:r>
      </w:hyperlink>
    </w:p>
    <w:p w14:paraId="2F7C8528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570D0C4C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2A9DA55D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7CDDADE2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5F64B3C8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Anaconda</w:t>
      </w:r>
      <w:r w:rsidR="005B0490">
        <w:rPr>
          <w:sz w:val="28"/>
          <w:szCs w:val="28"/>
        </w:rPr>
        <w:t xml:space="preserve"> or </w:t>
      </w:r>
      <w:proofErr w:type="spellStart"/>
      <w:r w:rsidR="005B0490">
        <w:rPr>
          <w:sz w:val="28"/>
          <w:szCs w:val="28"/>
        </w:rPr>
        <w:t>MiniConda</w:t>
      </w:r>
      <w:proofErr w:type="spellEnd"/>
      <w:r>
        <w:rPr>
          <w:sz w:val="28"/>
          <w:szCs w:val="28"/>
        </w:rPr>
        <w:t xml:space="preserve">: </w:t>
      </w:r>
      <w:hyperlink r:id="rId17" w:history="1">
        <w:r>
          <w:rPr>
            <w:rStyle w:val="Hyperlink"/>
          </w:rPr>
          <w:t>Anaconda | The World’s Most Popular Data Science Platform</w:t>
        </w:r>
      </w:hyperlink>
    </w:p>
    <w:p w14:paraId="3551E316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D649049" wp14:editId="36000CDF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C5235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20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21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21819E42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04A1069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3086CD09" w14:textId="77777777" w:rsidR="00507CB1" w:rsidRPr="00B76839" w:rsidRDefault="00507CB1" w:rsidP="00F71A60">
      <w:pPr>
        <w:pStyle w:val="ListParagraph"/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AFAA45F" wp14:editId="3C80B6CA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3E74A79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1C4F079B" w14:textId="77777777" w:rsidR="00507CB1" w:rsidRPr="00B76839" w:rsidRDefault="00507CB1" w:rsidP="00F71A60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117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23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1EE3896C" w14:textId="77777777" w:rsidR="00507CB1" w:rsidRDefault="00F71A60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30F13AE6" wp14:editId="316D6964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4753610" cy="1285875"/>
            <wp:effectExtent l="0" t="0" r="8890" b="9525"/>
            <wp:wrapNone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BABFC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2A19B6B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CD42C89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2BD8DB6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  <w:r w:rsidR="005B0490" w:rsidRPr="005B0490">
        <w:rPr>
          <w:noProof/>
          <w:sz w:val="28"/>
          <w:szCs w:val="28"/>
        </w:rPr>
        <w:t xml:space="preserve"> </w:t>
      </w:r>
    </w:p>
    <w:p w14:paraId="6CF2686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="005B0490">
        <w:rPr>
          <w:noProof/>
          <w:sz w:val="28"/>
          <w:szCs w:val="28"/>
        </w:rPr>
        <w:drawing>
          <wp:inline distT="0" distB="0" distL="0" distR="0" wp14:anchorId="4D70E104" wp14:editId="7E753F6D">
            <wp:extent cx="1780540" cy="1647825"/>
            <wp:effectExtent l="0" t="0" r="0" b="3175"/>
            <wp:docPr id="1803556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655" name="Picture 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A61C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30405BA9" w14:textId="77777777" w:rsidR="005B0490" w:rsidRDefault="005B0490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Inputs</w:t>
      </w:r>
      <w:r w:rsidR="00507CB1">
        <w:rPr>
          <w:rStyle w:val="Hyperlink"/>
          <w:color w:val="auto"/>
          <w:sz w:val="28"/>
          <w:szCs w:val="28"/>
          <w:u w:val="none"/>
        </w:rPr>
        <w:t>/</w:t>
      </w:r>
      <w:proofErr w:type="spellStart"/>
      <w:r>
        <w:rPr>
          <w:rStyle w:val="Hyperlink"/>
          <w:color w:val="auto"/>
          <w:sz w:val="28"/>
          <w:szCs w:val="28"/>
          <w:u w:val="none"/>
        </w:rPr>
        <w:t>Skyn_Data</w:t>
      </w:r>
      <w:proofErr w:type="spellEnd"/>
      <w:r w:rsidR="00507CB1">
        <w:rPr>
          <w:rStyle w:val="Hyperlink"/>
          <w:color w:val="auto"/>
          <w:sz w:val="28"/>
          <w:szCs w:val="28"/>
          <w:u w:val="none"/>
        </w:rPr>
        <w:t xml:space="preserve"> is where raw Skyn data </w:t>
      </w:r>
      <w:r>
        <w:rPr>
          <w:rStyle w:val="Hyperlink"/>
          <w:color w:val="auto"/>
          <w:sz w:val="28"/>
          <w:szCs w:val="28"/>
          <w:u w:val="none"/>
        </w:rPr>
        <w:t>will be</w:t>
      </w:r>
      <w:r w:rsidR="00507CB1">
        <w:rPr>
          <w:rStyle w:val="Hyperlink"/>
          <w:color w:val="auto"/>
          <w:sz w:val="28"/>
          <w:szCs w:val="28"/>
          <w:u w:val="none"/>
        </w:rPr>
        <w:t xml:space="preserve"> stored</w:t>
      </w:r>
    </w:p>
    <w:p w14:paraId="300933EB" w14:textId="77777777" w:rsidR="00507CB1" w:rsidRDefault="005B0490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Inputs/Metadata is where metadata will be stored</w:t>
      </w:r>
    </w:p>
    <w:p w14:paraId="6C1989D2" w14:textId="77777777" w:rsidR="00507CB1" w:rsidRDefault="005B0490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lastRenderedPageBreak/>
        <w:t>Results is where SDM output will go</w:t>
      </w:r>
    </w:p>
    <w:p w14:paraId="2AC93A1F" w14:textId="77777777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4C7826B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730F24CB" wp14:editId="270364AD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74E2FD76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432299B8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216FF971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483A0E19" wp14:editId="763BB955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C13678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1253924E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B2085B7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installs may take a few minutes.</w:t>
      </w:r>
    </w:p>
    <w:p w14:paraId="19B68CFB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deactivate</w:t>
      </w:r>
    </w:p>
    <w:p w14:paraId="0B4B4850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6221D158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46690438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requirements.txt</w:t>
      </w:r>
    </w:p>
    <w:p w14:paraId="45D3BDB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72232D4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2604D9F1" w14:textId="381FA807" w:rsidR="00507CB1" w:rsidRPr="005B0490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 xml:space="preserve">this may take </w:t>
      </w:r>
      <w:r w:rsidR="003D25C3">
        <w:rPr>
          <w:i/>
          <w:iCs/>
          <w:sz w:val="20"/>
          <w:szCs w:val="20"/>
        </w:rPr>
        <w:t xml:space="preserve">several </w:t>
      </w:r>
      <w:r w:rsidRPr="00507CB1">
        <w:rPr>
          <w:i/>
          <w:iCs/>
          <w:sz w:val="20"/>
          <w:szCs w:val="20"/>
        </w:rPr>
        <w:t>minutes, not because it takes up a lot of storage, but because Anaconda is creating compatibility between this package and all the other packages</w:t>
      </w:r>
    </w:p>
    <w:p w14:paraId="2329ADBF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10FB3EE6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11A8AE1D" w14:textId="317DEA56" w:rsidR="00507CB1" w:rsidRPr="003D25C3" w:rsidRDefault="00507CB1" w:rsidP="00507CB1">
      <w:pPr>
        <w:pStyle w:val="ListParagraph"/>
        <w:ind w:left="1440"/>
        <w:rPr>
          <w:b/>
          <w:bCs/>
          <w:i/>
          <w:iCs/>
          <w:color w:val="000000" w:themeColor="text1"/>
          <w:sz w:val="28"/>
          <w:szCs w:val="28"/>
        </w:rPr>
      </w:pPr>
      <w:r w:rsidRPr="003D25C3">
        <w:rPr>
          <w:b/>
          <w:bCs/>
          <w:i/>
          <w:iCs/>
          <w:color w:val="000000" w:themeColor="text1"/>
          <w:sz w:val="28"/>
          <w:szCs w:val="28"/>
        </w:rPr>
        <w:t>python Ap</w:t>
      </w:r>
      <w:r w:rsidR="00BC6A5C" w:rsidRPr="003D25C3">
        <w:rPr>
          <w:b/>
          <w:bCs/>
          <w:i/>
          <w:iCs/>
          <w:color w:val="000000" w:themeColor="text1"/>
          <w:sz w:val="28"/>
          <w:szCs w:val="28"/>
        </w:rPr>
        <w:t>p</w:t>
      </w:r>
      <w:r w:rsidRPr="003D25C3">
        <w:rPr>
          <w:b/>
          <w:bCs/>
          <w:i/>
          <w:iCs/>
          <w:color w:val="000000" w:themeColor="text1"/>
          <w:sz w:val="28"/>
          <w:szCs w:val="28"/>
        </w:rPr>
        <w:t>/sdm.py</w:t>
      </w:r>
    </w:p>
    <w:p w14:paraId="0F2C36A0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28"/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5406F3" w14:textId="77777777" w:rsidR="00C6468E" w:rsidRDefault="00C6468E" w:rsidP="00036427">
      <w:pPr>
        <w:spacing w:after="0" w:line="240" w:lineRule="auto"/>
      </w:pPr>
      <w:r>
        <w:separator/>
      </w:r>
    </w:p>
  </w:endnote>
  <w:endnote w:type="continuationSeparator" w:id="0">
    <w:p w14:paraId="17D4964E" w14:textId="77777777" w:rsidR="00C6468E" w:rsidRDefault="00C6468E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90BF3" w14:textId="77777777" w:rsidR="00C6468E" w:rsidRDefault="00C6468E" w:rsidP="00036427">
      <w:pPr>
        <w:spacing w:after="0" w:line="240" w:lineRule="auto"/>
      </w:pPr>
      <w:r>
        <w:separator/>
      </w:r>
    </w:p>
  </w:footnote>
  <w:footnote w:type="continuationSeparator" w:id="0">
    <w:p w14:paraId="05D419D0" w14:textId="77777777" w:rsidR="00C6468E" w:rsidRDefault="00C6468E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3E95F435" w14:textId="7777777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C678D6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6D504480" w14:textId="7777777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B60E181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D15"/>
    <w:multiLevelType w:val="hybridMultilevel"/>
    <w:tmpl w:val="E6A868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870CB"/>
    <w:multiLevelType w:val="hybridMultilevel"/>
    <w:tmpl w:val="207E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7"/>
  </w:num>
  <w:num w:numId="3" w16cid:durableId="1656568117">
    <w:abstractNumId w:val="20"/>
  </w:num>
  <w:num w:numId="4" w16cid:durableId="1917282373">
    <w:abstractNumId w:val="23"/>
  </w:num>
  <w:num w:numId="5" w16cid:durableId="1694578236">
    <w:abstractNumId w:val="15"/>
  </w:num>
  <w:num w:numId="6" w16cid:durableId="503664623">
    <w:abstractNumId w:val="18"/>
  </w:num>
  <w:num w:numId="7" w16cid:durableId="420806947">
    <w:abstractNumId w:val="16"/>
  </w:num>
  <w:num w:numId="8" w16cid:durableId="612976207">
    <w:abstractNumId w:val="19"/>
  </w:num>
  <w:num w:numId="9" w16cid:durableId="1561406221">
    <w:abstractNumId w:val="9"/>
  </w:num>
  <w:num w:numId="10" w16cid:durableId="338580217">
    <w:abstractNumId w:val="12"/>
  </w:num>
  <w:num w:numId="11" w16cid:durableId="449516834">
    <w:abstractNumId w:val="14"/>
  </w:num>
  <w:num w:numId="12" w16cid:durableId="1776053719">
    <w:abstractNumId w:val="3"/>
  </w:num>
  <w:num w:numId="13" w16cid:durableId="395052187">
    <w:abstractNumId w:val="8"/>
  </w:num>
  <w:num w:numId="14" w16cid:durableId="1900088618">
    <w:abstractNumId w:val="13"/>
  </w:num>
  <w:num w:numId="15" w16cid:durableId="871266313">
    <w:abstractNumId w:val="5"/>
  </w:num>
  <w:num w:numId="16" w16cid:durableId="2079279926">
    <w:abstractNumId w:val="4"/>
  </w:num>
  <w:num w:numId="17" w16cid:durableId="1034842539">
    <w:abstractNumId w:val="10"/>
  </w:num>
  <w:num w:numId="18" w16cid:durableId="1870603289">
    <w:abstractNumId w:val="22"/>
  </w:num>
  <w:num w:numId="19" w16cid:durableId="448861501">
    <w:abstractNumId w:val="1"/>
  </w:num>
  <w:num w:numId="20" w16cid:durableId="1823349283">
    <w:abstractNumId w:val="17"/>
  </w:num>
  <w:num w:numId="21" w16cid:durableId="980842292">
    <w:abstractNumId w:val="11"/>
  </w:num>
  <w:num w:numId="22" w16cid:durableId="280961554">
    <w:abstractNumId w:val="6"/>
  </w:num>
  <w:num w:numId="23" w16cid:durableId="683282852">
    <w:abstractNumId w:val="21"/>
  </w:num>
  <w:num w:numId="24" w16cid:durableId="101222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B78"/>
    <w:rsid w:val="00027163"/>
    <w:rsid w:val="000278B6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75BB6"/>
    <w:rsid w:val="001912A0"/>
    <w:rsid w:val="00194E0A"/>
    <w:rsid w:val="00196B78"/>
    <w:rsid w:val="001A7A8C"/>
    <w:rsid w:val="001E3619"/>
    <w:rsid w:val="001F24A9"/>
    <w:rsid w:val="00202731"/>
    <w:rsid w:val="00225E65"/>
    <w:rsid w:val="00231CC2"/>
    <w:rsid w:val="00245D28"/>
    <w:rsid w:val="00247A7E"/>
    <w:rsid w:val="00251829"/>
    <w:rsid w:val="002748A4"/>
    <w:rsid w:val="002961AC"/>
    <w:rsid w:val="002971FB"/>
    <w:rsid w:val="002B2770"/>
    <w:rsid w:val="002D69E6"/>
    <w:rsid w:val="00301D6B"/>
    <w:rsid w:val="00342A8B"/>
    <w:rsid w:val="0035376E"/>
    <w:rsid w:val="003C1B9D"/>
    <w:rsid w:val="003C45E4"/>
    <w:rsid w:val="003D25C3"/>
    <w:rsid w:val="003E0D95"/>
    <w:rsid w:val="003E1C87"/>
    <w:rsid w:val="00405519"/>
    <w:rsid w:val="004066F4"/>
    <w:rsid w:val="004070FD"/>
    <w:rsid w:val="0046107A"/>
    <w:rsid w:val="0046715E"/>
    <w:rsid w:val="00471681"/>
    <w:rsid w:val="004814F0"/>
    <w:rsid w:val="004B188E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0490"/>
    <w:rsid w:val="005B7204"/>
    <w:rsid w:val="005D2029"/>
    <w:rsid w:val="005D5C89"/>
    <w:rsid w:val="00600F05"/>
    <w:rsid w:val="006014F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45393"/>
    <w:rsid w:val="00751C38"/>
    <w:rsid w:val="00764D34"/>
    <w:rsid w:val="00765DEF"/>
    <w:rsid w:val="0078054D"/>
    <w:rsid w:val="0078413D"/>
    <w:rsid w:val="00793BDB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0FC2"/>
    <w:rsid w:val="0086792D"/>
    <w:rsid w:val="00880005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16EC9"/>
    <w:rsid w:val="00B26F9C"/>
    <w:rsid w:val="00B76839"/>
    <w:rsid w:val="00BC1BC6"/>
    <w:rsid w:val="00BC6A5C"/>
    <w:rsid w:val="00BD2EF0"/>
    <w:rsid w:val="00BE47DC"/>
    <w:rsid w:val="00C32AB1"/>
    <w:rsid w:val="00C46207"/>
    <w:rsid w:val="00C6468E"/>
    <w:rsid w:val="00C858D1"/>
    <w:rsid w:val="00C9699B"/>
    <w:rsid w:val="00CC473A"/>
    <w:rsid w:val="00CD3E8F"/>
    <w:rsid w:val="00CE314F"/>
    <w:rsid w:val="00CF1C6C"/>
    <w:rsid w:val="00CF494C"/>
    <w:rsid w:val="00CF561D"/>
    <w:rsid w:val="00D21D45"/>
    <w:rsid w:val="00D24795"/>
    <w:rsid w:val="00D52660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71A60"/>
    <w:rsid w:val="00F83D0E"/>
    <w:rsid w:val="00F9320F"/>
    <w:rsid w:val="00FA40BE"/>
    <w:rsid w:val="00FA6BCE"/>
    <w:rsid w:val="00FC0367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438F"/>
  <w15:chartTrackingRefBased/>
  <w15:docId w15:val="{6F70AD5E-222E-49A1-B486-C52A7092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  <w:style w:type="character" w:styleId="FollowedHyperlink">
    <w:name w:val="FollowedHyperlink"/>
    <w:basedOn w:val="DefaultParagraphFont"/>
    <w:uiPriority w:val="99"/>
    <w:semiHidden/>
    <w:unhideWhenUsed/>
    <w:rsid w:val="00B16E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didier3/skyn_data_manager/release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nathan_didier@brown.edu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www.anaconda.com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hyperlink" Target="https://github.com/ndidier3/skyn_data_manager.git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didier\Desktop\skyn_data_manager\SDM%20v1.6.3%20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SDM v1.6.3 Manual</Template>
  <TotalTime>0</TotalTime>
  <Pages>7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 - PSY</dc:creator>
  <cp:keywords/>
  <dc:description/>
  <cp:lastModifiedBy>Didier, Nathan [BSD]</cp:lastModifiedBy>
  <cp:revision>2</cp:revision>
  <dcterms:created xsi:type="dcterms:W3CDTF">2024-09-06T17:32:00Z</dcterms:created>
  <dcterms:modified xsi:type="dcterms:W3CDTF">2024-09-06T17:32:00Z</dcterms:modified>
</cp:coreProperties>
</file>